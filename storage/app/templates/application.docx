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2BD3" w14:textId="239AF049" w:rsidR="002500E0" w:rsidRPr="00E27892" w:rsidRDefault="000F721A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  <w:gridCol w:w="5669"/>
      </w:tblGrid>
      <w:tr w:rsidR="00C63193" w14:paraId="3423DEDF" w14:textId="77777777" w:rsidTr="00C63193">
        <w:tc>
          <w:tcPr>
            <w:tcW w:w="5669" w:type="dxa"/>
          </w:tcPr>
          <w:p w14:paraId="73E336B4" w14:textId="0031BC05" w:rsidR="00C63193" w:rsidRPr="00A7199B" w:rsidRDefault="00C63193" w:rsidP="00C63193">
            <w:pPr>
              <w:pStyle w:val="Heading1"/>
              <w:jc w:val="left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fldChar w:fldCharType="begin"/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instrText>MERGEFIELD GioiTinh \* MERGEFORMAT</w:instrText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fldChar w:fldCharType="separate"/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t>${SchoolManagingAgency}</w:t>
            </w:r>
            <w:r w:rsidRPr="00A7199B">
              <w:rPr>
                <w:rFonts w:ascii="Times New Roman" w:hAnsi="Times New Roman"/>
                <w:b w:val="0"/>
                <w:sz w:val="26"/>
                <w:szCs w:val="26"/>
              </w:rPr>
              <w:fldChar w:fldCharType="end"/>
            </w:r>
          </w:p>
          <w:p w14:paraId="6C35A4AF" w14:textId="0A00E1DC" w:rsidR="00C63193" w:rsidRPr="00C63193" w:rsidRDefault="00D405E2" w:rsidP="00C63193">
            <w:r>
              <w:rPr>
                <w:rFonts w:ascii="Times New Roman" w:hAnsi="Times New Roman"/>
                <w:noProof/>
                <w:sz w:val="26"/>
                <w:szCs w:val="28"/>
              </w:rPr>
              <w:pict w14:anchorId="2CC16E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6" type="#_x0000_t32" style="position:absolute;margin-left:66.75pt;margin-top:25.75pt;width:114pt;height:0;z-index:251655168" o:connectortype="straight"/>
              </w:pict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fldChar w:fldCharType="begin"/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instrText>MERGEFIELD GioiTinh \* MERGEFORMAT</w:instrText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fldChar w:fldCharType="separate"/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t>${SchoolName}</w:t>
            </w:r>
            <w:r w:rsidR="00C63193" w:rsidRPr="00C63193">
              <w:rPr>
                <w:rFonts w:ascii="Times New Roman" w:hAnsi="Times New Roman"/>
                <w:b/>
                <w:sz w:val="26"/>
                <w:szCs w:val="26"/>
              </w:rPr>
              <w:fldChar w:fldCharType="end"/>
            </w:r>
          </w:p>
        </w:tc>
        <w:tc>
          <w:tcPr>
            <w:tcW w:w="5669" w:type="dxa"/>
          </w:tcPr>
          <w:p w14:paraId="4C076C8B" w14:textId="77777777" w:rsidR="00C63193" w:rsidRDefault="00C63193" w:rsidP="00C63193">
            <w:pPr>
              <w:pStyle w:val="Heading1"/>
              <w:jc w:val="left"/>
              <w:rPr>
                <w:rFonts w:ascii="Times New Roman" w:hAnsi="Times New Roman"/>
                <w:sz w:val="26"/>
                <w:szCs w:val="28"/>
              </w:rPr>
            </w:pPr>
            <w:r w:rsidRPr="00E27892">
              <w:rPr>
                <w:rFonts w:ascii="Times New Roman" w:hAnsi="Times New Roman"/>
                <w:sz w:val="26"/>
                <w:szCs w:val="28"/>
              </w:rPr>
              <w:t>CỘNG HÒA XÃ HỘI CHỦ NGHĨA VIỆT NAM</w:t>
            </w:r>
          </w:p>
          <w:p w14:paraId="2E47126F" w14:textId="77777777" w:rsidR="00C63193" w:rsidRDefault="00C63193" w:rsidP="00C63193">
            <w:pPr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E27892">
              <w:rPr>
                <w:rFonts w:ascii="Times New Roman" w:hAnsi="Times New Roman"/>
                <w:b/>
                <w:sz w:val="26"/>
                <w:szCs w:val="28"/>
              </w:rPr>
              <w:t>Độc lập – Tự do – Hạnh phúc</w:t>
            </w:r>
          </w:p>
          <w:p w14:paraId="60FBBA38" w14:textId="00452B13" w:rsidR="00C63193" w:rsidRPr="00C63193" w:rsidRDefault="00D405E2" w:rsidP="00C63193">
            <w:r>
              <w:rPr>
                <w:rFonts w:ascii="Times New Roman" w:hAnsi="Times New Roman"/>
                <w:noProof/>
                <w:sz w:val="26"/>
                <w:szCs w:val="28"/>
              </w:rPr>
              <w:pict w14:anchorId="73E4D4B7">
                <v:shape id="_x0000_s1077" type="#_x0000_t32" style="position:absolute;margin-left:51.8pt;margin-top:10.8pt;width:163.5pt;height:0;z-index:251656192" o:connectortype="straight"/>
              </w:pict>
            </w:r>
          </w:p>
        </w:tc>
      </w:tr>
    </w:tbl>
    <w:p w14:paraId="543027FA" w14:textId="02DFEC13" w:rsidR="002500E0" w:rsidRPr="00E27892" w:rsidRDefault="00D405E2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position-horizontal-relative:text;mso-position-vertical-relative:tex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${</w:t>
                  </w:r>
                  <w:r w:rsidR="007C4A1B" w:rsidRPr="007C4A1B">
                    <w:rPr>
                      <w:rFonts w:ascii="Times New Roman" w:hAnsi="Times New Roman"/>
                      <w:szCs w:val="24"/>
                    </w:rPr>
                    <w:t>MaHoSo</w:t>
                  </w:r>
                  <w:r w:rsidR="007C4A1B"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4F07FF10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 xml:space="preserve">Năm học </w:t>
      </w:r>
      <w:r w:rsidR="00262360" w:rsidRPr="009E6489">
        <w:rPr>
          <w:rFonts w:ascii="Times New Roman" w:hAnsi="Times New Roman"/>
          <w:b w:val="0"/>
          <w:bCs/>
          <w:szCs w:val="24"/>
        </w:rPr>
        <w:fldChar w:fldCharType="begin"/>
      </w:r>
      <w:r w:rsidR="00262360" w:rsidRPr="009E6489">
        <w:rPr>
          <w:rFonts w:ascii="Times New Roman" w:hAnsi="Times New Roman"/>
          <w:bCs/>
          <w:szCs w:val="24"/>
        </w:rPr>
        <w:instrText>MERGEFIELD NgaySinh \* MERGEFORMAT</w:instrText>
      </w:r>
      <w:r w:rsidR="00262360" w:rsidRPr="009E6489">
        <w:rPr>
          <w:rFonts w:ascii="Times New Roman" w:hAnsi="Times New Roman"/>
          <w:b w:val="0"/>
          <w:bCs/>
          <w:szCs w:val="24"/>
        </w:rPr>
        <w:fldChar w:fldCharType="separate"/>
      </w:r>
      <w:r w:rsidR="00262360" w:rsidRPr="009E6489">
        <w:rPr>
          <w:rFonts w:ascii="Times New Roman" w:hAnsi="Times New Roman"/>
          <w:bCs/>
          <w:szCs w:val="24"/>
        </w:rPr>
        <w:t>${</w:t>
      </w:r>
      <w:r w:rsidR="00262360" w:rsidRPr="00391A1F">
        <w:rPr>
          <w:rFonts w:ascii="Times New Roman" w:hAnsi="Times New Roman"/>
          <w:bCs/>
          <w:szCs w:val="24"/>
          <w:lang w:val="vi-VN"/>
        </w:rPr>
        <w:t>SchoolYear</w:t>
      </w:r>
      <w:r w:rsidR="00262360" w:rsidRPr="009E6489">
        <w:rPr>
          <w:rFonts w:ascii="Times New Roman" w:hAnsi="Times New Roman"/>
          <w:bCs/>
          <w:szCs w:val="24"/>
        </w:rPr>
        <w:t>}</w:t>
      </w:r>
      <w:r w:rsidR="00262360" w:rsidRPr="009E6489">
        <w:rPr>
          <w:rFonts w:ascii="Times New Roman" w:hAnsi="Times New Roman"/>
          <w:b w:val="0"/>
          <w:bCs/>
          <w:szCs w:val="24"/>
        </w:rPr>
        <w:fldChar w:fldCharType="end"/>
      </w:r>
    </w:p>
    <w:p w14:paraId="4EAC93F3" w14:textId="435CB476" w:rsidR="00D8269B" w:rsidRPr="00E27892" w:rsidRDefault="00D405E2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34D6C1D1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96B10" w:rsidRPr="00C96B10">
        <w:rPr>
          <w:rFonts w:ascii="Times New Roman" w:hAnsi="Times New Roman"/>
          <w:b/>
          <w:sz w:val="28"/>
          <w:szCs w:val="28"/>
        </w:rPr>
        <w:fldChar w:fldCharType="begin"/>
      </w:r>
      <w:r w:rsidR="00C96B10" w:rsidRPr="00C96B10">
        <w:rPr>
          <w:rFonts w:ascii="Times New Roman" w:hAnsi="Times New Roman"/>
          <w:b/>
          <w:sz w:val="28"/>
          <w:szCs w:val="28"/>
        </w:rPr>
        <w:instrText>MERGEFIELD GioiTinh \* MERGEFORMAT</w:instrText>
      </w:r>
      <w:r w:rsidR="00C96B10" w:rsidRPr="00C96B10">
        <w:rPr>
          <w:rFonts w:ascii="Times New Roman" w:hAnsi="Times New Roman"/>
          <w:b/>
          <w:sz w:val="28"/>
          <w:szCs w:val="28"/>
        </w:rPr>
        <w:fldChar w:fldCharType="separate"/>
      </w:r>
      <w:r w:rsidR="00C96B10" w:rsidRPr="00C96B10">
        <w:rPr>
          <w:rFonts w:ascii="Times New Roman" w:hAnsi="Times New Roman"/>
          <w:b/>
          <w:sz w:val="28"/>
          <w:szCs w:val="28"/>
        </w:rPr>
        <w:t>${SchoolNameUCase}</w:t>
      </w:r>
      <w:r w:rsidR="00C96B10" w:rsidRPr="00C96B10">
        <w:rPr>
          <w:rFonts w:ascii="Times New Roman" w:hAnsi="Times New Roman"/>
          <w:b/>
          <w:sz w:val="28"/>
          <w:szCs w:val="28"/>
        </w:rPr>
        <w:fldChar w:fldCharType="end"/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HoVaTenHocSinh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GioiTinh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t>NgaySinh</w:t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DanToc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MaDinhDanh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QuocTich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TonGiao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SDTEnetViet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NoiSinh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260" w:type="dxa"/>
            <w:gridSpan w:val="8"/>
          </w:tcPr>
          <w:p w14:paraId="07CB8D18" w14:textId="60DB7D13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${Noi</w:t>
            </w:r>
            <w:r w:rsidR="00535596">
              <w:rPr>
                <w:rFonts w:ascii="Times New Roman" w:hAnsi="Times New Roman"/>
                <w:szCs w:val="24"/>
              </w:rPr>
              <w:t>DangKyKhai</w:t>
            </w:r>
            <w:r w:rsidRPr="00A00152">
              <w:rPr>
                <w:rFonts w:ascii="Times New Roman" w:hAnsi="Times New Roman"/>
                <w:szCs w:val="24"/>
              </w:rPr>
              <w:t>Sinh</w:t>
            </w:r>
            <w:r>
              <w:rPr>
                <w:rFonts w:ascii="Times New Roman" w:hAnsi="Times New Roman"/>
                <w:szCs w:val="24"/>
              </w:rPr>
              <w:t>Px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${Noi</w:t>
            </w:r>
            <w:r w:rsidR="00535596">
              <w:rPr>
                <w:rFonts w:ascii="Times New Roman" w:hAnsi="Times New Roman"/>
                <w:szCs w:val="24"/>
              </w:rPr>
              <w:t>DangKyKhai</w:t>
            </w:r>
            <w:r w:rsidR="000277D2" w:rsidRPr="00A00152">
              <w:rPr>
                <w:rFonts w:ascii="Times New Roman" w:hAnsi="Times New Roman"/>
                <w:szCs w:val="24"/>
              </w:rPr>
              <w:t>Sinh</w:t>
            </w:r>
            <w:r w:rsidR="000277D2">
              <w:rPr>
                <w:rFonts w:ascii="Times New Roman" w:hAnsi="Times New Roman"/>
                <w:szCs w:val="24"/>
              </w:rPr>
              <w:t>Tt</w:t>
            </w:r>
            <w:r w:rsidR="000277D2" w:rsidRPr="00A00152">
              <w:rPr>
                <w:rFonts w:ascii="Times New Roman" w:hAnsi="Times New Roman"/>
                <w:szCs w:val="24"/>
              </w:rPr>
              <w:t>}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QueQuan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6648B0" w:rsidRPr="00A00152">
              <w:rPr>
                <w:rFonts w:ascii="Times New Roman" w:hAnsi="Times New Roman"/>
                <w:szCs w:val="24"/>
              </w:rPr>
              <w:t>HT</w:t>
            </w:r>
            <w:r w:rsidR="006648B0">
              <w:rPr>
                <w:rFonts w:ascii="Times New Roman" w:hAnsi="Times New Roman"/>
                <w:szCs w:val="24"/>
              </w:rPr>
              <w:t>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${OChungVoi}</w:t>
      </w:r>
    </w:p>
    <w:p w14:paraId="0FDBE295" w14:textId="08F31981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${ConThu}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${TSAnhChiEm}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HoanThanhLopLa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${TruongMamNon}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Khả năng của học sinh</w:t>
      </w:r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1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Mạnh dạn tự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2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Biết bơi</w:t>
            </w:r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3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 xml:space="preserve">Đã biết đọc, biết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KN4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đàn</w:t>
            </w:r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KN5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hát</w:t>
            </w:r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KN6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Phát âm rõ ràng</w:t>
            </w:r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Khả năng khác:  ${KhaNangHocSinh}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${SucKhoeCanLuuY}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ChuvuCha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ChuvuMe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HoTenNguoiGiamHo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DienThoaiGiamHo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CCCDGiamHo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0AADF47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 xml:space="preserve">Anh chị ruột đang học tại </w:t>
      </w:r>
      <w:r w:rsidR="00C96B10" w:rsidRPr="00C96B10">
        <w:rPr>
          <w:rFonts w:ascii="Times New Roman" w:hAnsi="Times New Roman"/>
          <w:b/>
          <w:szCs w:val="24"/>
        </w:rPr>
        <w:fldChar w:fldCharType="begin"/>
      </w:r>
      <w:r w:rsidR="00C96B10" w:rsidRPr="00C96B10">
        <w:rPr>
          <w:rFonts w:ascii="Times New Roman" w:hAnsi="Times New Roman"/>
          <w:b/>
          <w:szCs w:val="24"/>
        </w:rPr>
        <w:instrText>MERGEFIELD GioiTinh \* MERGEFORMAT</w:instrText>
      </w:r>
      <w:r w:rsidR="00C96B10" w:rsidRPr="00C96B10">
        <w:rPr>
          <w:rFonts w:ascii="Times New Roman" w:hAnsi="Times New Roman"/>
          <w:b/>
          <w:szCs w:val="24"/>
        </w:rPr>
        <w:fldChar w:fldCharType="separate"/>
      </w:r>
      <w:r w:rsidR="00C96B10" w:rsidRPr="00C96B10">
        <w:rPr>
          <w:rFonts w:ascii="Times New Roman" w:hAnsi="Times New Roman"/>
          <w:b/>
          <w:szCs w:val="24"/>
        </w:rPr>
        <w:t>${SchoolNameUCase}</w:t>
      </w:r>
      <w:r w:rsidR="00C96B10" w:rsidRPr="00C96B10">
        <w:rPr>
          <w:rFonts w:ascii="Times New Roman" w:hAnsi="Times New Roman"/>
          <w:b/>
          <w:szCs w:val="24"/>
        </w:rPr>
        <w:fldChar w:fldCharType="end"/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 :………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 :………</w:t>
      </w:r>
    </w:p>
    <w:p w14:paraId="691CADDC" w14:textId="77777777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>Phụ huynh xin đăng kí cho con vào học</w:t>
      </w:r>
      <w:r w:rsidR="00DD7D1D">
        <w:rPr>
          <w:rFonts w:ascii="Times New Roman" w:hAnsi="Times New Roman"/>
          <w:b/>
          <w:szCs w:val="24"/>
        </w:rPr>
        <w:t xml:space="preserve"> </w:t>
      </w:r>
      <w:r w:rsidR="00DD7D1D" w:rsidRPr="00DD7D1D">
        <w:rPr>
          <w:rFonts w:ascii="Times New Roman" w:hAnsi="Times New Roman"/>
          <w:b/>
          <w:bCs/>
          <w:szCs w:val="24"/>
        </w:rPr>
        <w:t>Lớp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${</w:t>
      </w:r>
      <w:r w:rsidR="00346543" w:rsidRPr="00A00152">
        <w:rPr>
          <w:rFonts w:ascii="Times New Roman" w:hAnsi="Times New Roman"/>
          <w:szCs w:val="24"/>
        </w:rPr>
        <w:t>LoaiLopDangKy</w:t>
      </w:r>
      <w:r w:rsidR="00B41291" w:rsidRPr="00A00152">
        <w:rPr>
          <w:rFonts w:ascii="Times New Roman" w:hAnsi="Times New Roman"/>
          <w:szCs w:val="24"/>
        </w:rPr>
        <w:t>}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${THUONG}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Lớp thường</w:t>
            </w:r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${TATOAN}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${TCTA}</w:t>
            </w:r>
            <w:r w:rsidRPr="00A00152">
              <w:rPr>
                <w:rFonts w:ascii="Times New Roman" w:hAnsi="Times New Roman"/>
                <w:szCs w:val="24"/>
              </w:rPr>
              <w:t xml:space="preserve"> Tăng cường Tiếng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${TH} </w:t>
            </w:r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 tiếng Anh tích hợp</w: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D405E2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D405E2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64B94073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</w:t>
      </w:r>
      <w:r w:rsidR="00262360">
        <w:rPr>
          <w:rFonts w:ascii="Times New Roman" w:hAnsi="Times New Roman"/>
          <w:i/>
          <w:szCs w:val="24"/>
        </w:rPr>
        <w:t>..….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${NguoiLamDon}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307ED694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 xml:space="preserve">Phần ghi nhận của Hiệu trưởng </w:t>
      </w:r>
      <w:r w:rsidR="00C96B10" w:rsidRPr="00C96B10">
        <w:rPr>
          <w:rFonts w:ascii="Times New Roman" w:hAnsi="Times New Roman"/>
          <w:sz w:val="24"/>
          <w:szCs w:val="24"/>
          <w:u w:val="single"/>
        </w:rPr>
        <w:fldChar w:fldCharType="begin"/>
      </w:r>
      <w:r w:rsidR="00C96B10" w:rsidRPr="00C96B10">
        <w:rPr>
          <w:rFonts w:ascii="Times New Roman" w:hAnsi="Times New Roman"/>
          <w:sz w:val="24"/>
          <w:szCs w:val="24"/>
          <w:u w:val="single"/>
        </w:rPr>
        <w:instrText>MERGEFIELD GioiTinh \* MERGEFORMAT</w:instrText>
      </w:r>
      <w:r w:rsidR="00C96B10" w:rsidRPr="00C96B10">
        <w:rPr>
          <w:rFonts w:ascii="Times New Roman" w:hAnsi="Times New Roman"/>
          <w:sz w:val="24"/>
          <w:szCs w:val="24"/>
          <w:u w:val="single"/>
        </w:rPr>
        <w:fldChar w:fldCharType="separate"/>
      </w:r>
      <w:r w:rsidR="00C96B10" w:rsidRPr="00C96B10">
        <w:rPr>
          <w:rFonts w:ascii="Times New Roman" w:hAnsi="Times New Roman"/>
          <w:sz w:val="24"/>
          <w:szCs w:val="24"/>
          <w:u w:val="single"/>
        </w:rPr>
        <w:t>${SchoolNameUCase}</w:t>
      </w:r>
      <w:r w:rsidR="00C96B10" w:rsidRPr="00C96B10">
        <w:rPr>
          <w:rFonts w:ascii="Times New Roman" w:hAnsi="Times New Roman"/>
          <w:sz w:val="24"/>
          <w:szCs w:val="24"/>
          <w:u w:val="single"/>
        </w:rPr>
        <w:fldChar w:fldCharType="end"/>
      </w:r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r w:rsidRPr="009E6489">
        <w:rPr>
          <w:rFonts w:ascii="Times New Roman" w:hAnsi="Times New Roman"/>
          <w:b/>
          <w:bCs/>
          <w:szCs w:val="24"/>
        </w:rPr>
        <w:t>HoVaTenHocSinh</w:t>
      </w:r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r w:rsidRPr="009E6489">
        <w:rPr>
          <w:rFonts w:ascii="Times New Roman" w:hAnsi="Times New Roman"/>
          <w:b/>
          <w:bCs/>
          <w:szCs w:val="24"/>
        </w:rPr>
        <w:t>NgaySinh</w:t>
      </w:r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132F59E0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Vào học lớp 1 tại </w:t>
      </w:r>
      <w:r w:rsidR="00BA40CB" w:rsidRPr="00C96B10">
        <w:rPr>
          <w:rFonts w:ascii="Times New Roman" w:hAnsi="Times New Roman"/>
          <w:b/>
          <w:szCs w:val="24"/>
        </w:rPr>
        <w:fldChar w:fldCharType="begin"/>
      </w:r>
      <w:r w:rsidR="00BA40CB" w:rsidRPr="00C96B10">
        <w:rPr>
          <w:rFonts w:ascii="Times New Roman" w:hAnsi="Times New Roman"/>
          <w:b/>
          <w:szCs w:val="24"/>
        </w:rPr>
        <w:instrText>MERGEFIELD GioiTinh \* MERGEFORMAT</w:instrText>
      </w:r>
      <w:r w:rsidR="00BA40CB" w:rsidRPr="00C96B10">
        <w:rPr>
          <w:rFonts w:ascii="Times New Roman" w:hAnsi="Times New Roman"/>
          <w:b/>
          <w:szCs w:val="24"/>
        </w:rPr>
        <w:fldChar w:fldCharType="separate"/>
      </w:r>
      <w:r w:rsidR="00BA40CB" w:rsidRPr="00C96B10">
        <w:rPr>
          <w:rFonts w:ascii="Times New Roman" w:hAnsi="Times New Roman"/>
          <w:b/>
          <w:szCs w:val="24"/>
        </w:rPr>
        <w:t>${SchoolNameUCase}</w:t>
      </w:r>
      <w:r w:rsidR="00BA40CB" w:rsidRPr="00C96B10">
        <w:rPr>
          <w:rFonts w:ascii="Times New Roman" w:hAnsi="Times New Roman"/>
          <w:b/>
          <w:szCs w:val="24"/>
        </w:rPr>
        <w:fldChar w:fldCharType="end"/>
      </w:r>
      <w:r w:rsidR="00BA40CB">
        <w:rPr>
          <w:rFonts w:ascii="Times New Roman" w:hAnsi="Times New Roman"/>
          <w:b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 xml:space="preserve">năm học </w:t>
      </w:r>
      <w:r w:rsidR="00391A1F" w:rsidRPr="009E6489">
        <w:rPr>
          <w:rFonts w:ascii="Times New Roman" w:hAnsi="Times New Roman"/>
          <w:b/>
          <w:bCs/>
          <w:szCs w:val="24"/>
        </w:rPr>
        <w:fldChar w:fldCharType="begin"/>
      </w:r>
      <w:r w:rsidR="00391A1F"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="00391A1F" w:rsidRPr="009E6489">
        <w:rPr>
          <w:rFonts w:ascii="Times New Roman" w:hAnsi="Times New Roman"/>
          <w:b/>
          <w:bCs/>
          <w:szCs w:val="24"/>
        </w:rPr>
        <w:fldChar w:fldCharType="separate"/>
      </w:r>
      <w:r w:rsidR="00391A1F" w:rsidRPr="009E6489">
        <w:rPr>
          <w:rFonts w:ascii="Times New Roman" w:hAnsi="Times New Roman"/>
          <w:b/>
          <w:bCs/>
          <w:szCs w:val="24"/>
        </w:rPr>
        <w:t>${</w:t>
      </w:r>
      <w:r w:rsidR="00391A1F" w:rsidRPr="00391A1F">
        <w:rPr>
          <w:rFonts w:ascii="Times New Roman" w:hAnsi="Times New Roman"/>
          <w:b/>
          <w:bCs/>
          <w:szCs w:val="24"/>
          <w:lang w:val="vi-VN"/>
        </w:rPr>
        <w:t>SchoolYear</w:t>
      </w:r>
      <w:r w:rsidR="00391A1F" w:rsidRPr="009E6489">
        <w:rPr>
          <w:rFonts w:ascii="Times New Roman" w:hAnsi="Times New Roman"/>
          <w:b/>
          <w:bCs/>
          <w:szCs w:val="24"/>
        </w:rPr>
        <w:t>}</w:t>
      </w:r>
      <w:r w:rsidR="00391A1F" w:rsidRPr="009E6489">
        <w:rPr>
          <w:rFonts w:ascii="Times New Roman" w:hAnsi="Times New Roman"/>
          <w:b/>
          <w:bCs/>
          <w:szCs w:val="24"/>
        </w:rPr>
        <w:fldChar w:fldCharType="end"/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11B218B3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</w:t>
      </w:r>
      <w:r w:rsidR="00391A1F">
        <w:rPr>
          <w:rFonts w:ascii="Times New Roman" w:hAnsi="Times New Roman"/>
          <w:i/>
          <w:iCs/>
          <w:szCs w:val="24"/>
        </w:rPr>
        <w:t>.….</w:t>
      </w:r>
      <w:r w:rsidR="00C96B10">
        <w:rPr>
          <w:rFonts w:ascii="Times New Roman" w:hAnsi="Times New Roman"/>
          <w:i/>
          <w:iCs/>
          <w:szCs w:val="24"/>
        </w:rPr>
        <w:t>.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7DE912E7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391A1F" w:rsidRPr="009E6489">
        <w:rPr>
          <w:rFonts w:ascii="Times New Roman" w:hAnsi="Times New Roman"/>
          <w:b/>
          <w:bCs/>
          <w:szCs w:val="24"/>
        </w:rPr>
        <w:fldChar w:fldCharType="begin"/>
      </w:r>
      <w:r w:rsidR="00391A1F"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="00391A1F" w:rsidRPr="009E6489">
        <w:rPr>
          <w:rFonts w:ascii="Times New Roman" w:hAnsi="Times New Roman"/>
          <w:b/>
          <w:bCs/>
          <w:szCs w:val="24"/>
        </w:rPr>
        <w:fldChar w:fldCharType="separate"/>
      </w:r>
      <w:r w:rsidR="00391A1F" w:rsidRPr="009E6489">
        <w:rPr>
          <w:rFonts w:ascii="Times New Roman" w:hAnsi="Times New Roman"/>
          <w:b/>
          <w:bCs/>
          <w:szCs w:val="24"/>
        </w:rPr>
        <w:t>${</w:t>
      </w:r>
      <w:r w:rsidR="00391A1F" w:rsidRPr="00391A1F">
        <w:rPr>
          <w:rFonts w:ascii="Times New Roman" w:hAnsi="Times New Roman"/>
          <w:b/>
          <w:bCs/>
          <w:szCs w:val="24"/>
          <w:lang w:val="vi-VN"/>
        </w:rPr>
        <w:t>Principal</w:t>
      </w:r>
      <w:r w:rsidR="00391A1F" w:rsidRPr="009E6489">
        <w:rPr>
          <w:rFonts w:ascii="Times New Roman" w:hAnsi="Times New Roman"/>
          <w:b/>
          <w:bCs/>
          <w:szCs w:val="24"/>
        </w:rPr>
        <w:t>}</w:t>
      </w:r>
      <w:r w:rsidR="00391A1F" w:rsidRPr="009E6489">
        <w:rPr>
          <w:rFonts w:ascii="Times New Roman" w:hAnsi="Times New Roman"/>
          <w:b/>
          <w:bCs/>
          <w:szCs w:val="24"/>
        </w:rPr>
        <w:fldChar w:fldCharType="end"/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1C66" w14:textId="77777777" w:rsidR="00D405E2" w:rsidRDefault="00D405E2" w:rsidP="009E185D">
      <w:r>
        <w:separator/>
      </w:r>
    </w:p>
  </w:endnote>
  <w:endnote w:type="continuationSeparator" w:id="0">
    <w:p w14:paraId="496FD020" w14:textId="77777777" w:rsidR="00D405E2" w:rsidRDefault="00D405E2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A2451" w14:textId="77777777" w:rsidR="00D405E2" w:rsidRDefault="00D405E2" w:rsidP="009E185D">
      <w:r>
        <w:separator/>
      </w:r>
    </w:p>
  </w:footnote>
  <w:footnote w:type="continuationSeparator" w:id="0">
    <w:p w14:paraId="3341EA00" w14:textId="77777777" w:rsidR="00D405E2" w:rsidRDefault="00D405E2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66251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2360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0B1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66CB7"/>
    <w:rsid w:val="003722B4"/>
    <w:rsid w:val="003764E0"/>
    <w:rsid w:val="00377364"/>
    <w:rsid w:val="00377C3D"/>
    <w:rsid w:val="0038025C"/>
    <w:rsid w:val="00382F1D"/>
    <w:rsid w:val="00385C5A"/>
    <w:rsid w:val="00390846"/>
    <w:rsid w:val="00391A1F"/>
    <w:rsid w:val="00391AE8"/>
    <w:rsid w:val="003921D6"/>
    <w:rsid w:val="00393F40"/>
    <w:rsid w:val="003942E7"/>
    <w:rsid w:val="00396A46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0D1B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559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364DC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14D76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3B82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3D2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294"/>
    <w:rsid w:val="00A62480"/>
    <w:rsid w:val="00A64553"/>
    <w:rsid w:val="00A64C05"/>
    <w:rsid w:val="00A650CD"/>
    <w:rsid w:val="00A65A48"/>
    <w:rsid w:val="00A65A4C"/>
    <w:rsid w:val="00A71999"/>
    <w:rsid w:val="00A7199B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0100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0CB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3193"/>
    <w:rsid w:val="00C66AB5"/>
    <w:rsid w:val="00C67ADC"/>
    <w:rsid w:val="00C70519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B10"/>
    <w:rsid w:val="00C96FCE"/>
    <w:rsid w:val="00CA27DA"/>
    <w:rsid w:val="00CA2CEB"/>
    <w:rsid w:val="00CA3762"/>
    <w:rsid w:val="00CA5CD7"/>
    <w:rsid w:val="00CA5FC0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5E2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66A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50F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EF7EE0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A7FCE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34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118"/>
        <o:r id="V:Rule2" type="connector" idref="#_x0000_s1076"/>
        <o:r id="V:Rule3" type="connector" idref="#_x0000_s1077"/>
      </o:rules>
    </o:shapelayout>
  </w:shapeDefaults>
  <w:decimalSymbol w:val=",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6B10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386</TotalTime>
  <Pages>2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64</cp:revision>
  <cp:lastPrinted>2025-08-13T03:29:00Z</cp:lastPrinted>
  <dcterms:created xsi:type="dcterms:W3CDTF">2026-03-30T01:13:00Z</dcterms:created>
  <dcterms:modified xsi:type="dcterms:W3CDTF">2026-07-30T07:22:00Z</dcterms:modified>
</cp:coreProperties>
</file>